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B37562" w14:textId="4D6D2464" w:rsidR="00BD0F6F" w:rsidRDefault="00BD0F6F" w:rsidP="00C6554A">
      <w:pPr>
        <w:pStyle w:val="Title"/>
      </w:pPr>
      <w:r>
        <w:rPr>
          <w:noProof/>
        </w:rPr>
        <w:drawing>
          <wp:inline distT="0" distB="0" distL="0" distR="0" wp14:anchorId="6F19DF73" wp14:editId="4E9E37C9">
            <wp:extent cx="5048250" cy="2552700"/>
            <wp:effectExtent l="0" t="0" r="0" b="0"/>
            <wp:docPr id="5" name="Picture 5" descr="Image result for 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rox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8250" cy="2552700"/>
                    </a:xfrm>
                    <a:prstGeom prst="rect">
                      <a:avLst/>
                    </a:prstGeom>
                    <a:noFill/>
                    <a:ln>
                      <a:noFill/>
                    </a:ln>
                  </pic:spPr>
                </pic:pic>
              </a:graphicData>
            </a:graphic>
          </wp:inline>
        </w:drawing>
      </w:r>
    </w:p>
    <w:p w14:paraId="0FBAD418" w14:textId="6C994330" w:rsidR="00C6554A" w:rsidRDefault="00C22B87" w:rsidP="00C6554A">
      <w:pPr>
        <w:pStyle w:val="Title"/>
      </w:pPr>
      <w:r>
        <w:t>Proxy Server</w:t>
      </w:r>
    </w:p>
    <w:p w14:paraId="0D67507F" w14:textId="3338883F" w:rsidR="00C6554A" w:rsidRPr="00D5413C" w:rsidRDefault="00C22B87" w:rsidP="00C6554A">
      <w:pPr>
        <w:pStyle w:val="Subtitle"/>
      </w:pPr>
      <w:r>
        <w:t>A proxy implemented in python using websoc</w:t>
      </w:r>
      <w:bookmarkStart w:id="0" w:name="_GoBack"/>
      <w:bookmarkEnd w:id="0"/>
      <w:r>
        <w:t>kets</w:t>
      </w:r>
    </w:p>
    <w:p w14:paraId="66B84378" w14:textId="77777777" w:rsidR="00BD0F6F" w:rsidRDefault="00C22B87" w:rsidP="00C6554A">
      <w:pPr>
        <w:pStyle w:val="ContactInfo"/>
      </w:pPr>
      <w:r>
        <w:t>Rvail Naveed - 17321983</w:t>
      </w:r>
      <w:r w:rsidR="00C6554A">
        <w:t xml:space="preserve"> | </w:t>
      </w:r>
      <w:r>
        <w:t>Advanced Telecommunications</w:t>
      </w:r>
      <w:r w:rsidR="00C6554A">
        <w:t xml:space="preserve"> |</w:t>
      </w:r>
      <w:r w:rsidR="00C6554A" w:rsidRPr="00D5413C">
        <w:t xml:space="preserve"> </w:t>
      </w:r>
      <w:r>
        <w:t>24-02-2020</w:t>
      </w:r>
    </w:p>
    <w:p w14:paraId="37BEBCBA" w14:textId="77777777" w:rsidR="00BD0F6F" w:rsidRDefault="00BD0F6F" w:rsidP="00C6554A">
      <w:pPr>
        <w:pStyle w:val="ContactInfo"/>
      </w:pPr>
    </w:p>
    <w:p w14:paraId="0F0A8CD4" w14:textId="41853909" w:rsidR="00BD0F6F" w:rsidRDefault="00CC4544" w:rsidP="00C6554A">
      <w:pPr>
        <w:pStyle w:val="ContactInfo"/>
      </w:pPr>
      <w:hyperlink r:id="rId8" w:history="1">
        <w:r w:rsidRPr="00CC4544">
          <w:rPr>
            <w:rStyle w:val="Hyperlink"/>
          </w:rPr>
          <w:t>https://github.com/rvailnaveed/proxy-server</w:t>
        </w:r>
      </w:hyperlink>
    </w:p>
    <w:p w14:paraId="235EB90E" w14:textId="77777777" w:rsidR="00BD0F6F" w:rsidRDefault="00BD0F6F" w:rsidP="00C6554A">
      <w:pPr>
        <w:pStyle w:val="ContactInfo"/>
      </w:pPr>
    </w:p>
    <w:p w14:paraId="6105F1B6" w14:textId="77777777" w:rsidR="00BD0F6F" w:rsidRDefault="00BD0F6F" w:rsidP="00C6554A">
      <w:pPr>
        <w:pStyle w:val="ContactInfo"/>
      </w:pPr>
    </w:p>
    <w:p w14:paraId="4D4F20AB" w14:textId="77777777" w:rsidR="00BD0F6F" w:rsidRDefault="00BD0F6F" w:rsidP="00C6554A">
      <w:pPr>
        <w:pStyle w:val="ContactInfo"/>
      </w:pPr>
    </w:p>
    <w:p w14:paraId="29EABAAC" w14:textId="77777777" w:rsidR="00BD0F6F" w:rsidRDefault="00BD0F6F" w:rsidP="00C6554A">
      <w:pPr>
        <w:pStyle w:val="ContactInfo"/>
      </w:pPr>
    </w:p>
    <w:p w14:paraId="2D48F9CB" w14:textId="77777777" w:rsidR="00BD0F6F" w:rsidRDefault="00BD0F6F" w:rsidP="00C6554A">
      <w:pPr>
        <w:pStyle w:val="ContactInfo"/>
      </w:pPr>
    </w:p>
    <w:p w14:paraId="18DE3953" w14:textId="77777777" w:rsidR="00BD0F6F" w:rsidRDefault="00BD0F6F" w:rsidP="00C6554A">
      <w:pPr>
        <w:pStyle w:val="ContactInfo"/>
      </w:pPr>
    </w:p>
    <w:p w14:paraId="4F2D45F3" w14:textId="77777777" w:rsidR="00BD0F6F" w:rsidRDefault="00BD0F6F" w:rsidP="00C6554A">
      <w:pPr>
        <w:pStyle w:val="ContactInfo"/>
      </w:pPr>
    </w:p>
    <w:p w14:paraId="5D06F785" w14:textId="77777777" w:rsidR="00BD0F6F" w:rsidRDefault="00BD0F6F" w:rsidP="00C6554A">
      <w:pPr>
        <w:pStyle w:val="ContactInfo"/>
      </w:pPr>
    </w:p>
    <w:p w14:paraId="4B16EBDC" w14:textId="77777777" w:rsidR="00BD0F6F" w:rsidRDefault="00BD0F6F" w:rsidP="00C6554A">
      <w:pPr>
        <w:pStyle w:val="ContactInfo"/>
      </w:pPr>
    </w:p>
    <w:p w14:paraId="7C8383D2" w14:textId="77777777" w:rsidR="00BD0F6F" w:rsidRDefault="00BD0F6F" w:rsidP="00C6554A">
      <w:pPr>
        <w:pStyle w:val="ContactInfo"/>
      </w:pPr>
    </w:p>
    <w:p w14:paraId="2A77F8E3" w14:textId="77777777" w:rsidR="00BD0F6F" w:rsidRDefault="00BD0F6F" w:rsidP="00C6554A">
      <w:pPr>
        <w:pStyle w:val="ContactInfo"/>
      </w:pPr>
    </w:p>
    <w:p w14:paraId="5F0CE628" w14:textId="77777777" w:rsidR="00BD0F6F" w:rsidRDefault="00BD0F6F" w:rsidP="00C6554A">
      <w:pPr>
        <w:pStyle w:val="ContactInfo"/>
      </w:pPr>
    </w:p>
    <w:p w14:paraId="01D78F50" w14:textId="77777777" w:rsidR="00BD0F6F" w:rsidRDefault="00BD0F6F" w:rsidP="00C6554A">
      <w:pPr>
        <w:pStyle w:val="ContactInfo"/>
      </w:pPr>
    </w:p>
    <w:p w14:paraId="636529D1" w14:textId="77777777" w:rsidR="00BD0F6F" w:rsidRDefault="00BD0F6F" w:rsidP="00C6554A">
      <w:pPr>
        <w:pStyle w:val="ContactInfo"/>
      </w:pPr>
    </w:p>
    <w:p w14:paraId="5B77A7C9" w14:textId="77777777" w:rsidR="00BD0F6F" w:rsidRDefault="00BD0F6F" w:rsidP="00C6554A">
      <w:pPr>
        <w:pStyle w:val="ContactInfo"/>
      </w:pPr>
    </w:p>
    <w:p w14:paraId="1BB176C4" w14:textId="77777777" w:rsidR="00BD0F6F" w:rsidRDefault="00BD0F6F" w:rsidP="00C6554A">
      <w:pPr>
        <w:pStyle w:val="ContactInfo"/>
      </w:pPr>
    </w:p>
    <w:p w14:paraId="094C1E50" w14:textId="77777777" w:rsidR="00BD0F6F" w:rsidRDefault="00BD0F6F" w:rsidP="00C6554A">
      <w:pPr>
        <w:pStyle w:val="ContactInfo"/>
      </w:pPr>
    </w:p>
    <w:p w14:paraId="4F87DF51" w14:textId="4833895A" w:rsidR="00C6554A" w:rsidRDefault="00C6554A" w:rsidP="00C6554A">
      <w:pPr>
        <w:pStyle w:val="ContactInfo"/>
      </w:pPr>
      <w:r>
        <w:br w:type="page"/>
      </w:r>
    </w:p>
    <w:p w14:paraId="2A8F15B2" w14:textId="36B3A91B" w:rsidR="00C6554A" w:rsidRDefault="00BD0F6F" w:rsidP="00C6554A">
      <w:pPr>
        <w:pStyle w:val="Heading1"/>
      </w:pPr>
      <w:r>
        <w:lastRenderedPageBreak/>
        <w:t>Introduction</w:t>
      </w:r>
    </w:p>
    <w:p w14:paraId="256B3D76" w14:textId="4A1314A8" w:rsidR="00BD0F6F" w:rsidRDefault="00BD0F6F" w:rsidP="00BD0F6F">
      <w:pPr>
        <w:rPr>
          <w:sz w:val="24"/>
          <w:szCs w:val="24"/>
        </w:rPr>
      </w:pPr>
      <w:r w:rsidRPr="00BD0F6F">
        <w:rPr>
          <w:sz w:val="24"/>
          <w:szCs w:val="24"/>
        </w:rPr>
        <w:t>The goal of this project was to implement a prox</w:t>
      </w:r>
      <w:r>
        <w:rPr>
          <w:sz w:val="24"/>
          <w:szCs w:val="24"/>
        </w:rPr>
        <w:t>y server.</w:t>
      </w:r>
      <w:r w:rsidRPr="00BD0F6F">
        <w:rPr>
          <w:rFonts w:ascii="Arial" w:hAnsi="Arial" w:cs="Arial"/>
          <w:sz w:val="23"/>
          <w:szCs w:val="23"/>
        </w:rPr>
        <w:t xml:space="preserve"> </w:t>
      </w:r>
      <w:r w:rsidRPr="00BD0F6F">
        <w:rPr>
          <w:sz w:val="24"/>
          <w:szCs w:val="24"/>
        </w:rPr>
        <w:t xml:space="preserve">A Web proxy is a local server, which fetches items from the Web on behalf of a Web client instead of the client fetching them directly. </w:t>
      </w:r>
      <w:r>
        <w:rPr>
          <w:sz w:val="24"/>
          <w:szCs w:val="24"/>
        </w:rPr>
        <w:t xml:space="preserve">The proxy should be able to handle HTTP as well as HTTPS requests, cache pages for faster access and offer dynamic blocking of URL’s as a form of access control. </w:t>
      </w:r>
    </w:p>
    <w:p w14:paraId="5148244A" w14:textId="78FAAB66" w:rsidR="00BD0F6F" w:rsidRDefault="00BD0F6F" w:rsidP="00BD0F6F">
      <w:pPr>
        <w:rPr>
          <w:sz w:val="24"/>
          <w:szCs w:val="24"/>
        </w:rPr>
      </w:pPr>
      <w:r>
        <w:rPr>
          <w:sz w:val="24"/>
          <w:szCs w:val="24"/>
        </w:rPr>
        <w:t>The technologies I used to accomplish this were:</w:t>
      </w:r>
    </w:p>
    <w:p w14:paraId="438E56CC" w14:textId="761A78EA" w:rsidR="00BD0F6F" w:rsidRDefault="00BD0F6F" w:rsidP="00BD0F6F">
      <w:pPr>
        <w:rPr>
          <w:sz w:val="24"/>
          <w:szCs w:val="24"/>
        </w:rPr>
      </w:pPr>
      <w:r>
        <w:rPr>
          <w:sz w:val="24"/>
          <w:szCs w:val="24"/>
        </w:rPr>
        <w:tab/>
        <w:t xml:space="preserve">- </w:t>
      </w:r>
      <w:r w:rsidRPr="00BD0F6F">
        <w:rPr>
          <w:b/>
          <w:bCs/>
          <w:sz w:val="24"/>
          <w:szCs w:val="24"/>
        </w:rPr>
        <w:t>Python 3.7</w:t>
      </w:r>
    </w:p>
    <w:p w14:paraId="1FD9EB34" w14:textId="325F7A80" w:rsidR="00BD0F6F" w:rsidRDefault="00BD0F6F" w:rsidP="00BD0F6F">
      <w:pPr>
        <w:rPr>
          <w:sz w:val="24"/>
          <w:szCs w:val="24"/>
        </w:rPr>
      </w:pPr>
      <w:r>
        <w:rPr>
          <w:sz w:val="24"/>
          <w:szCs w:val="24"/>
        </w:rPr>
        <w:tab/>
        <w:t xml:space="preserve">- The standard library’s </w:t>
      </w:r>
      <w:r w:rsidRPr="00BD0F6F">
        <w:rPr>
          <w:b/>
          <w:bCs/>
          <w:sz w:val="24"/>
          <w:szCs w:val="24"/>
        </w:rPr>
        <w:t>sockets</w:t>
      </w:r>
      <w:r>
        <w:rPr>
          <w:sz w:val="24"/>
          <w:szCs w:val="24"/>
        </w:rPr>
        <w:t xml:space="preserve"> module</w:t>
      </w:r>
    </w:p>
    <w:p w14:paraId="13EB46C9" w14:textId="269FC631" w:rsidR="00BD0F6F" w:rsidRPr="00BD0F6F" w:rsidRDefault="00BD0F6F" w:rsidP="00BD0F6F">
      <w:pPr>
        <w:pStyle w:val="Heading1"/>
      </w:pPr>
      <w:r>
        <w:t>Approach</w:t>
      </w:r>
    </w:p>
    <w:p w14:paraId="39B3E3B0" w14:textId="3DD6CF31" w:rsidR="00BD0F6F" w:rsidRDefault="00BD0F6F" w:rsidP="00BD0F6F">
      <w:pPr>
        <w:rPr>
          <w:sz w:val="24"/>
          <w:szCs w:val="24"/>
        </w:rPr>
      </w:pPr>
      <w:r w:rsidRPr="00641B88">
        <w:rPr>
          <w:sz w:val="24"/>
          <w:szCs w:val="24"/>
        </w:rPr>
        <w:t>I decided to use python as it is well supported and very easy to program in. You can have a working prototype in a very short amount of time</w:t>
      </w:r>
      <w:r w:rsidR="00641B88" w:rsidRPr="00641B88">
        <w:rPr>
          <w:sz w:val="24"/>
          <w:szCs w:val="24"/>
        </w:rPr>
        <w:t xml:space="preserve">. </w:t>
      </w:r>
    </w:p>
    <w:p w14:paraId="7EB17BF6" w14:textId="558CFA72" w:rsidR="00641B88" w:rsidRDefault="00641B88" w:rsidP="00641B88">
      <w:pPr>
        <w:pStyle w:val="Heading1"/>
        <w:rPr>
          <w:sz w:val="28"/>
          <w:szCs w:val="28"/>
        </w:rPr>
      </w:pPr>
      <w:r>
        <w:rPr>
          <w:sz w:val="28"/>
          <w:szCs w:val="28"/>
        </w:rPr>
        <w:t>Configuration</w:t>
      </w:r>
    </w:p>
    <w:p w14:paraId="1C70D509" w14:textId="391DBC65" w:rsidR="00641B88" w:rsidRDefault="005759C6" w:rsidP="00641B88">
      <w:r>
        <w:t>I made a configuration dictionary object which can hold the designated port number and the host. This is to configure the socket for later use to specify what port it should bind to and the max bytes that can be passed to and from the client/server. It also specifies a “</w:t>
      </w:r>
      <w:r w:rsidRPr="005759C6">
        <w:rPr>
          <w:b/>
          <w:bCs/>
        </w:rPr>
        <w:t>MAX_CONNS</w:t>
      </w:r>
      <w:r>
        <w:t xml:space="preserve">” parameter which can be passed to the sockets </w:t>
      </w:r>
      <w:r>
        <w:rPr>
          <w:i/>
          <w:iCs/>
        </w:rPr>
        <w:t xml:space="preserve">listen() </w:t>
      </w:r>
      <w:r>
        <w:t>function as a backlog. This is the number of clients that the socket will accept before blocking and waiting for previous clients before accepting new ones.</w:t>
      </w:r>
    </w:p>
    <w:p w14:paraId="25566ABD" w14:textId="6E690423" w:rsidR="005759C6" w:rsidRPr="005759C6" w:rsidRDefault="006C7CC8" w:rsidP="006C7CC8">
      <w:pPr>
        <w:jc w:val="center"/>
      </w:pPr>
      <w:r>
        <w:rPr>
          <w:noProof/>
        </w:rPr>
        <w:drawing>
          <wp:inline distT="0" distB="0" distL="0" distR="0" wp14:anchorId="2C55AADC" wp14:editId="0BF26DC0">
            <wp:extent cx="4323080" cy="1191895"/>
            <wp:effectExtent l="0" t="0" r="127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3080" cy="1191895"/>
                    </a:xfrm>
                    <a:prstGeom prst="rect">
                      <a:avLst/>
                    </a:prstGeom>
                    <a:noFill/>
                    <a:ln>
                      <a:noFill/>
                    </a:ln>
                  </pic:spPr>
                </pic:pic>
              </a:graphicData>
            </a:graphic>
          </wp:inline>
        </w:drawing>
      </w:r>
    </w:p>
    <w:p w14:paraId="77C82DAB" w14:textId="77777777" w:rsidR="00641B88" w:rsidRPr="00641B88" w:rsidRDefault="00641B88" w:rsidP="00641B88">
      <w:pPr>
        <w:rPr>
          <w:lang w:val="en-GB"/>
        </w:rPr>
      </w:pPr>
    </w:p>
    <w:p w14:paraId="74D74FF5" w14:textId="77777777" w:rsidR="00641B88" w:rsidRPr="00641B88" w:rsidRDefault="00641B88" w:rsidP="00BD0F6F">
      <w:pPr>
        <w:rPr>
          <w:sz w:val="24"/>
          <w:szCs w:val="24"/>
        </w:rPr>
      </w:pPr>
    </w:p>
    <w:p w14:paraId="42662A8C" w14:textId="25BDA1C4" w:rsidR="00641B88" w:rsidRPr="00641B88" w:rsidRDefault="00641B88" w:rsidP="00641B88">
      <w:pPr>
        <w:pStyle w:val="Heading1"/>
        <w:rPr>
          <w:sz w:val="28"/>
          <w:szCs w:val="28"/>
        </w:rPr>
      </w:pPr>
      <w:r w:rsidRPr="00641B88">
        <w:rPr>
          <w:sz w:val="28"/>
          <w:szCs w:val="28"/>
        </w:rPr>
        <w:lastRenderedPageBreak/>
        <w:t>Server</w:t>
      </w:r>
    </w:p>
    <w:p w14:paraId="76F395D2" w14:textId="1BD5378A" w:rsidR="00641B88" w:rsidRDefault="00641B88" w:rsidP="00641B88">
      <w:pPr>
        <w:rPr>
          <w:sz w:val="24"/>
          <w:szCs w:val="24"/>
        </w:rPr>
      </w:pPr>
      <w:r>
        <w:rPr>
          <w:sz w:val="24"/>
          <w:szCs w:val="24"/>
        </w:rPr>
        <w:t>Using pythons socket module from the standard library, I set up a TCP socket that would listen to incoming connections to the socket and respond appropriately to them.</w:t>
      </w:r>
    </w:p>
    <w:p w14:paraId="5DC06B11" w14:textId="3DB64442" w:rsidR="00641B88" w:rsidRPr="00641B88" w:rsidRDefault="00641B88" w:rsidP="00641B88">
      <w:pPr>
        <w:jc w:val="center"/>
        <w:rPr>
          <w:sz w:val="24"/>
          <w:szCs w:val="24"/>
        </w:rPr>
      </w:pPr>
      <w:r>
        <w:rPr>
          <w:noProof/>
          <w:sz w:val="24"/>
          <w:szCs w:val="24"/>
        </w:rPr>
        <w:drawing>
          <wp:inline distT="0" distB="0" distL="0" distR="0" wp14:anchorId="146561C9" wp14:editId="11F8A1C0">
            <wp:extent cx="4560425" cy="2852376"/>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ersocket.PNG"/>
                    <pic:cNvPicPr/>
                  </pic:nvPicPr>
                  <pic:blipFill>
                    <a:blip r:embed="rId10">
                      <a:extLst>
                        <a:ext uri="{28A0092B-C50C-407E-A947-70E740481C1C}">
                          <a14:useLocalDpi xmlns:a14="http://schemas.microsoft.com/office/drawing/2010/main" val="0"/>
                        </a:ext>
                      </a:extLst>
                    </a:blip>
                    <a:stretch>
                      <a:fillRect/>
                    </a:stretch>
                  </pic:blipFill>
                  <pic:spPr>
                    <a:xfrm>
                      <a:off x="0" y="0"/>
                      <a:ext cx="4610149" cy="2883476"/>
                    </a:xfrm>
                    <a:prstGeom prst="rect">
                      <a:avLst/>
                    </a:prstGeom>
                  </pic:spPr>
                </pic:pic>
              </a:graphicData>
            </a:graphic>
          </wp:inline>
        </w:drawing>
      </w:r>
    </w:p>
    <w:p w14:paraId="01DC7566" w14:textId="5571B6A4" w:rsidR="00641B88" w:rsidRDefault="0077739A" w:rsidP="00641B88">
      <w:pPr>
        <w:pStyle w:val="Heading1"/>
        <w:rPr>
          <w:sz w:val="28"/>
          <w:szCs w:val="28"/>
        </w:rPr>
      </w:pPr>
      <w:r w:rsidRPr="0077739A">
        <w:rPr>
          <w:sz w:val="28"/>
          <w:szCs w:val="28"/>
        </w:rPr>
        <w:t>Threading</w:t>
      </w:r>
    </w:p>
    <w:p w14:paraId="02432647" w14:textId="31DD208A" w:rsidR="0077739A" w:rsidRDefault="0077739A" w:rsidP="0077739A">
      <w:r>
        <w:t xml:space="preserve">For each new request I created a new thread and passed it the </w:t>
      </w:r>
      <w:proofErr w:type="spellStart"/>
      <w:r>
        <w:t>proxyServer</w:t>
      </w:r>
      <w:proofErr w:type="spellEnd"/>
      <w:r>
        <w:t xml:space="preserve"> function. There can be as many threads as MAX_CONNS.</w:t>
      </w:r>
    </w:p>
    <w:p w14:paraId="33475FCA" w14:textId="543289CB" w:rsidR="0077739A" w:rsidRPr="00BD0F6F" w:rsidRDefault="0077739A" w:rsidP="0077739A">
      <w:pPr>
        <w:jc w:val="center"/>
      </w:pPr>
      <w:r>
        <w:rPr>
          <w:noProof/>
        </w:rPr>
        <w:drawing>
          <wp:inline distT="0" distB="0" distL="0" distR="0" wp14:anchorId="07C6F8FE" wp14:editId="09D902D3">
            <wp:extent cx="5063924" cy="2359648"/>
            <wp:effectExtent l="0" t="0" r="381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reads.PNG"/>
                    <pic:cNvPicPr/>
                  </pic:nvPicPr>
                  <pic:blipFill>
                    <a:blip r:embed="rId11">
                      <a:extLst>
                        <a:ext uri="{28A0092B-C50C-407E-A947-70E740481C1C}">
                          <a14:useLocalDpi xmlns:a14="http://schemas.microsoft.com/office/drawing/2010/main" val="0"/>
                        </a:ext>
                      </a:extLst>
                    </a:blip>
                    <a:stretch>
                      <a:fillRect/>
                    </a:stretch>
                  </pic:blipFill>
                  <pic:spPr>
                    <a:xfrm>
                      <a:off x="0" y="0"/>
                      <a:ext cx="5078826" cy="2366592"/>
                    </a:xfrm>
                    <a:prstGeom prst="rect">
                      <a:avLst/>
                    </a:prstGeom>
                  </pic:spPr>
                </pic:pic>
              </a:graphicData>
            </a:graphic>
          </wp:inline>
        </w:drawing>
      </w:r>
    </w:p>
    <w:p w14:paraId="184DE4E2" w14:textId="449CDA97" w:rsidR="00641B88" w:rsidRPr="009E3401" w:rsidRDefault="0077739A" w:rsidP="00641B88">
      <w:pPr>
        <w:pStyle w:val="Heading1"/>
        <w:rPr>
          <w:sz w:val="28"/>
          <w:szCs w:val="28"/>
        </w:rPr>
      </w:pPr>
      <w:r w:rsidRPr="009E3401">
        <w:rPr>
          <w:sz w:val="28"/>
          <w:szCs w:val="28"/>
        </w:rPr>
        <w:lastRenderedPageBreak/>
        <w:t>Handling requests</w:t>
      </w:r>
    </w:p>
    <w:p w14:paraId="507AB72F" w14:textId="4B09C665" w:rsidR="009E3401" w:rsidRPr="009E3401" w:rsidRDefault="009E3401" w:rsidP="009E3401">
      <w:r>
        <w:t xml:space="preserve">The data retrieved from the request is parsed to find if the protocol used by the website is either http or https. HTTPS is determined by it containing the “CONNECT” keyword. The URL is then checked to see if it is in the list of blacklisted </w:t>
      </w:r>
      <w:proofErr w:type="gramStart"/>
      <w:r>
        <w:t>URL’s</w:t>
      </w:r>
      <w:proofErr w:type="gramEnd"/>
      <w:r>
        <w:t>, if so the connection between the client and webserver is closed.</w:t>
      </w:r>
    </w:p>
    <w:p w14:paraId="0CF9EAA0" w14:textId="510CDCF8" w:rsidR="0077739A" w:rsidRPr="0077739A" w:rsidRDefault="0077739A" w:rsidP="009E3401">
      <w:pPr>
        <w:jc w:val="center"/>
      </w:pPr>
      <w:r>
        <w:rPr>
          <w:noProof/>
        </w:rPr>
        <w:drawing>
          <wp:inline distT="0" distB="0" distL="0" distR="0" wp14:anchorId="56ADF608" wp14:editId="662A6F42">
            <wp:extent cx="4658810" cy="2617376"/>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6647" cy="2638633"/>
                    </a:xfrm>
                    <a:prstGeom prst="rect">
                      <a:avLst/>
                    </a:prstGeom>
                    <a:noFill/>
                    <a:ln>
                      <a:noFill/>
                    </a:ln>
                  </pic:spPr>
                </pic:pic>
              </a:graphicData>
            </a:graphic>
          </wp:inline>
        </w:drawing>
      </w:r>
    </w:p>
    <w:p w14:paraId="69A30FE9" w14:textId="372AFB30" w:rsidR="00641B88" w:rsidRPr="009E3401" w:rsidRDefault="0077739A" w:rsidP="00641B88">
      <w:pPr>
        <w:pStyle w:val="Heading1"/>
        <w:rPr>
          <w:sz w:val="28"/>
          <w:szCs w:val="28"/>
        </w:rPr>
      </w:pPr>
      <w:r w:rsidRPr="009E3401">
        <w:rPr>
          <w:sz w:val="28"/>
          <w:szCs w:val="28"/>
        </w:rPr>
        <w:t>HTTP</w:t>
      </w:r>
    </w:p>
    <w:p w14:paraId="0509F1F0" w14:textId="7C093E49" w:rsidR="009E3401" w:rsidRPr="009E3401" w:rsidRDefault="009E3401" w:rsidP="009E3401">
      <w:r>
        <w:t>If the protocol is http, then a new socket object is created that connects to the webserver. Then the data being requested is checked against the cache to see if it is present. If so, then it is served from cache, otherwise the request is forwarded to the server by the proxy.</w:t>
      </w:r>
    </w:p>
    <w:p w14:paraId="2DCE3B72" w14:textId="538D665D" w:rsidR="009E3401" w:rsidRPr="009E3401" w:rsidRDefault="009E3401" w:rsidP="009E3401">
      <w:pPr>
        <w:jc w:val="center"/>
      </w:pPr>
      <w:r>
        <w:rPr>
          <w:noProof/>
        </w:rPr>
        <w:drawing>
          <wp:inline distT="0" distB="0" distL="0" distR="0" wp14:anchorId="47A09392" wp14:editId="35BC9C00">
            <wp:extent cx="2471309" cy="2801073"/>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7639" cy="2842250"/>
                    </a:xfrm>
                    <a:prstGeom prst="rect">
                      <a:avLst/>
                    </a:prstGeom>
                    <a:noFill/>
                    <a:ln>
                      <a:noFill/>
                    </a:ln>
                  </pic:spPr>
                </pic:pic>
              </a:graphicData>
            </a:graphic>
          </wp:inline>
        </w:drawing>
      </w:r>
    </w:p>
    <w:p w14:paraId="2FA7B84B" w14:textId="56BF50C1" w:rsidR="00641B88" w:rsidRDefault="0077739A" w:rsidP="00641B88">
      <w:pPr>
        <w:pStyle w:val="Heading1"/>
        <w:rPr>
          <w:sz w:val="28"/>
          <w:szCs w:val="28"/>
        </w:rPr>
      </w:pPr>
      <w:r w:rsidRPr="009E3401">
        <w:rPr>
          <w:sz w:val="28"/>
          <w:szCs w:val="28"/>
        </w:rPr>
        <w:lastRenderedPageBreak/>
        <w:t>HTTPS</w:t>
      </w:r>
    </w:p>
    <w:p w14:paraId="0489DD13" w14:textId="142E7D83" w:rsidR="009E3401" w:rsidRDefault="009E3401" w:rsidP="009E3401">
      <w:r>
        <w:t>HTTPS requests are handled a bit differently. The connection must be kept alive between the browser and the server</w:t>
      </w:r>
      <w:r w:rsidR="00A81C3C">
        <w:t>. The server will then perform a TLS handshake with the site being requested and the request will be processed. The buffer size is also increased for HTTPS sites,</w:t>
      </w:r>
    </w:p>
    <w:p w14:paraId="5691CD6D" w14:textId="0307BCB9" w:rsidR="00A81C3C" w:rsidRPr="009E3401" w:rsidRDefault="00A81C3C" w:rsidP="00A81C3C">
      <w:pPr>
        <w:jc w:val="center"/>
      </w:pPr>
      <w:r>
        <w:rPr>
          <w:noProof/>
        </w:rPr>
        <w:drawing>
          <wp:inline distT="0" distB="0" distL="0" distR="0" wp14:anchorId="2235C839" wp14:editId="08200F32">
            <wp:extent cx="4949523" cy="339717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65351" cy="3408034"/>
                    </a:xfrm>
                    <a:prstGeom prst="rect">
                      <a:avLst/>
                    </a:prstGeom>
                    <a:noFill/>
                    <a:ln>
                      <a:noFill/>
                    </a:ln>
                  </pic:spPr>
                </pic:pic>
              </a:graphicData>
            </a:graphic>
          </wp:inline>
        </w:drawing>
      </w:r>
    </w:p>
    <w:p w14:paraId="46505953" w14:textId="50F3AF0E" w:rsidR="00641B88" w:rsidRDefault="0077739A" w:rsidP="00641B88">
      <w:pPr>
        <w:pStyle w:val="Heading1"/>
        <w:rPr>
          <w:sz w:val="28"/>
          <w:szCs w:val="28"/>
        </w:rPr>
      </w:pPr>
      <w:r w:rsidRPr="009E3401">
        <w:rPr>
          <w:sz w:val="28"/>
          <w:szCs w:val="28"/>
        </w:rPr>
        <w:t>Caching</w:t>
      </w:r>
    </w:p>
    <w:p w14:paraId="2F8F8746" w14:textId="607FF0BA" w:rsidR="00A81C3C" w:rsidRDefault="00A81C3C" w:rsidP="00A81C3C">
      <w:r>
        <w:t>The cache was implemented using a dictionary. If a http request is sent, it is checked if that request exists in the dictionary, if not is added and the request is served from the webserver the first time. Any subsequent requests to the same URL will be served by the cache. If more than 20 entries exist in the cache, the cache is then flushed.</w:t>
      </w:r>
    </w:p>
    <w:p w14:paraId="27430B81" w14:textId="568EE7B6" w:rsidR="00A81C3C" w:rsidRPr="00A81C3C" w:rsidRDefault="00A81C3C" w:rsidP="00A81C3C">
      <w:r>
        <w:rPr>
          <w:noProof/>
        </w:rPr>
        <w:drawing>
          <wp:inline distT="0" distB="0" distL="0" distR="0" wp14:anchorId="1B5CE551" wp14:editId="4AEE0DFC">
            <wp:extent cx="2666675" cy="143644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6985" cy="1436609"/>
                    </a:xfrm>
                    <a:prstGeom prst="rect">
                      <a:avLst/>
                    </a:prstGeom>
                    <a:noFill/>
                    <a:ln>
                      <a:noFill/>
                    </a:ln>
                  </pic:spPr>
                </pic:pic>
              </a:graphicData>
            </a:graphic>
          </wp:inline>
        </w:drawing>
      </w:r>
      <w:r>
        <w:rPr>
          <w:noProof/>
        </w:rPr>
        <w:drawing>
          <wp:inline distT="0" distB="0" distL="0" distR="0" wp14:anchorId="3E04881B" wp14:editId="77378237">
            <wp:extent cx="2777924" cy="145721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3578" cy="1460183"/>
                    </a:xfrm>
                    <a:prstGeom prst="rect">
                      <a:avLst/>
                    </a:prstGeom>
                    <a:noFill/>
                    <a:ln>
                      <a:noFill/>
                    </a:ln>
                  </pic:spPr>
                </pic:pic>
              </a:graphicData>
            </a:graphic>
          </wp:inline>
        </w:drawing>
      </w:r>
    </w:p>
    <w:p w14:paraId="61325231" w14:textId="278B8286" w:rsidR="00641B88" w:rsidRDefault="0077739A" w:rsidP="00641B88">
      <w:pPr>
        <w:pStyle w:val="Heading1"/>
        <w:rPr>
          <w:sz w:val="28"/>
          <w:szCs w:val="28"/>
        </w:rPr>
      </w:pPr>
      <w:r w:rsidRPr="009E3401">
        <w:rPr>
          <w:sz w:val="28"/>
          <w:szCs w:val="28"/>
        </w:rPr>
        <w:lastRenderedPageBreak/>
        <w:t>Dynamic Blocking</w:t>
      </w:r>
    </w:p>
    <w:p w14:paraId="2A8D9350" w14:textId="123A0ABA" w:rsidR="00CC4544" w:rsidRDefault="00A81C3C" w:rsidP="00CC4544">
      <w:pPr>
        <w:rPr>
          <w:szCs w:val="32"/>
        </w:rPr>
      </w:pPr>
      <w:r>
        <w:t xml:space="preserve">Dynamic blocking is implemented with the file block.py. While the server is running, in a terminal you can run the command: </w:t>
      </w:r>
      <w:r>
        <w:rPr>
          <w:i/>
          <w:iCs/>
        </w:rPr>
        <w:t>python block.py &lt;</w:t>
      </w:r>
      <w:proofErr w:type="spellStart"/>
      <w:r>
        <w:rPr>
          <w:i/>
          <w:iCs/>
        </w:rPr>
        <w:t>url</w:t>
      </w:r>
      <w:proofErr w:type="spellEnd"/>
      <w:r>
        <w:rPr>
          <w:i/>
          <w:iCs/>
        </w:rPr>
        <w:t>&gt;</w:t>
      </w:r>
      <w:r>
        <w:t xml:space="preserve"> and the URL will then be added to the blacklist by the proxy. This works by writing the </w:t>
      </w:r>
      <w:proofErr w:type="spellStart"/>
      <w:r>
        <w:t>url</w:t>
      </w:r>
      <w:proofErr w:type="spellEnd"/>
      <w:r>
        <w:t xml:space="preserve"> to a file and the proxy checking the file for new entries every set interval.</w:t>
      </w:r>
    </w:p>
    <w:p w14:paraId="57BA36EB" w14:textId="359A1C50" w:rsidR="00CC4544" w:rsidRPr="00CC4544" w:rsidRDefault="00CC4544" w:rsidP="00CC4544">
      <w:pPr>
        <w:rPr>
          <w:b/>
          <w:bCs/>
          <w:sz w:val="32"/>
          <w:szCs w:val="32"/>
        </w:rPr>
      </w:pPr>
      <w:r w:rsidRPr="00CC4544">
        <w:rPr>
          <w:b/>
          <w:bCs/>
          <w:sz w:val="32"/>
          <w:szCs w:val="32"/>
        </w:rPr>
        <w:t>Proxy In-Action Screenshots</w:t>
      </w:r>
      <w:r>
        <w:rPr>
          <w:b/>
          <w:bCs/>
          <w:sz w:val="32"/>
          <w:szCs w:val="32"/>
        </w:rPr>
        <w:t>:</w:t>
      </w:r>
    </w:p>
    <w:p w14:paraId="22293099" w14:textId="5F46BFB6" w:rsidR="00CC4544" w:rsidRDefault="00CC4544" w:rsidP="00CC4544">
      <w:pPr>
        <w:jc w:val="center"/>
      </w:pPr>
      <w:r>
        <w:rPr>
          <w:noProof/>
        </w:rPr>
        <w:drawing>
          <wp:inline distT="0" distB="0" distL="0" distR="0" wp14:anchorId="4F4D4CE6" wp14:editId="4273606B">
            <wp:extent cx="5810348" cy="3603625"/>
            <wp:effectExtent l="0" t="0" r="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0348" cy="3603625"/>
                    </a:xfrm>
                    <a:prstGeom prst="rect">
                      <a:avLst/>
                    </a:prstGeom>
                  </pic:spPr>
                </pic:pic>
              </a:graphicData>
            </a:graphic>
          </wp:inline>
        </w:drawing>
      </w:r>
    </w:p>
    <w:p w14:paraId="383596F6" w14:textId="65C39360" w:rsidR="00CC4544" w:rsidRPr="00CC4544" w:rsidRDefault="00CC4544" w:rsidP="00CC4544">
      <w:pPr>
        <w:jc w:val="center"/>
        <w:rPr>
          <w:i/>
          <w:iCs/>
          <w:sz w:val="18"/>
          <w:szCs w:val="18"/>
        </w:rPr>
      </w:pPr>
      <w:r>
        <w:rPr>
          <w:i/>
          <w:iCs/>
          <w:sz w:val="18"/>
          <w:szCs w:val="18"/>
        </w:rPr>
        <w:t>Dynamic blocking</w:t>
      </w:r>
    </w:p>
    <w:p w14:paraId="5C83DD2B" w14:textId="4D15459A" w:rsidR="00CC4544" w:rsidRDefault="00CC4544" w:rsidP="00CC4544">
      <w:pPr>
        <w:jc w:val="center"/>
      </w:pPr>
      <w:r>
        <w:rPr>
          <w:noProof/>
        </w:rPr>
        <mc:AlternateContent>
          <mc:Choice Requires="wpi">
            <w:drawing>
              <wp:anchor distT="0" distB="0" distL="114300" distR="114300" simplePos="0" relativeHeight="251659264" behindDoc="0" locked="0" layoutInCell="1" allowOverlap="1" wp14:anchorId="441C1244" wp14:editId="4FACEBBC">
                <wp:simplePos x="0" y="0"/>
                <wp:positionH relativeFrom="column">
                  <wp:posOffset>71681</wp:posOffset>
                </wp:positionH>
                <wp:positionV relativeFrom="paragraph">
                  <wp:posOffset>1534191</wp:posOffset>
                </wp:positionV>
                <wp:extent cx="824400" cy="313920"/>
                <wp:effectExtent l="38100" t="57150" r="13970" b="48260"/>
                <wp:wrapNone/>
                <wp:docPr id="14" name="Ink 14"/>
                <wp:cNvGraphicFramePr/>
                <a:graphic xmlns:a="http://schemas.openxmlformats.org/drawingml/2006/main">
                  <a:graphicData uri="http://schemas.microsoft.com/office/word/2010/wordprocessingInk">
                    <w14:contentPart bwMode="auto" r:id="rId18">
                      <w14:nvContentPartPr>
                        <w14:cNvContentPartPr/>
                      </w14:nvContentPartPr>
                      <w14:xfrm>
                        <a:off x="0" y="0"/>
                        <a:ext cx="824400" cy="313920"/>
                      </w14:xfrm>
                    </w14:contentPart>
                  </a:graphicData>
                </a:graphic>
              </wp:anchor>
            </w:drawing>
          </mc:Choice>
          <mc:Fallback>
            <w:pict>
              <v:shapetype w14:anchorId="2C93370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4.95pt;margin-top:120.1pt;width:66.3pt;height:26.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">
                <v:imagedata r:id="rId19" o:title=""/>
              </v:shape>
            </w:pict>
          </mc:Fallback>
        </mc:AlternateContent>
      </w:r>
      <w:r>
        <w:rPr>
          <w:noProof/>
        </w:rPr>
        <w:drawing>
          <wp:inline distT="0" distB="0" distL="0" distR="0" wp14:anchorId="6A436894" wp14:editId="11F1741D">
            <wp:extent cx="5285782" cy="2089230"/>
            <wp:effectExtent l="0" t="0" r="0" b="635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chehit.png"/>
                    <pic:cNvPicPr/>
                  </pic:nvPicPr>
                  <pic:blipFill>
                    <a:blip r:embed="rId20">
                      <a:extLst>
                        <a:ext uri="{28A0092B-C50C-407E-A947-70E740481C1C}">
                          <a14:useLocalDpi xmlns:a14="http://schemas.microsoft.com/office/drawing/2010/main" val="0"/>
                        </a:ext>
                      </a:extLst>
                    </a:blip>
                    <a:stretch>
                      <a:fillRect/>
                    </a:stretch>
                  </pic:blipFill>
                  <pic:spPr>
                    <a:xfrm>
                      <a:off x="0" y="0"/>
                      <a:ext cx="5333940" cy="2108265"/>
                    </a:xfrm>
                    <a:prstGeom prst="rect">
                      <a:avLst/>
                    </a:prstGeom>
                  </pic:spPr>
                </pic:pic>
              </a:graphicData>
            </a:graphic>
          </wp:inline>
        </w:drawing>
      </w:r>
    </w:p>
    <w:p w14:paraId="2ECC065A" w14:textId="3961FFAA" w:rsidR="00CC4544" w:rsidRPr="00CC4544" w:rsidRDefault="00CC4544" w:rsidP="00CC4544">
      <w:pPr>
        <w:jc w:val="center"/>
        <w:rPr>
          <w:i/>
          <w:iCs/>
          <w:sz w:val="18"/>
          <w:szCs w:val="18"/>
        </w:rPr>
      </w:pPr>
      <w:r w:rsidRPr="00CC4544">
        <w:rPr>
          <w:i/>
          <w:iCs/>
          <w:sz w:val="18"/>
          <w:szCs w:val="18"/>
        </w:rPr>
        <w:t>Cache hit</w:t>
      </w:r>
    </w:p>
    <w:p w14:paraId="61515DA4" w14:textId="0B64DB96" w:rsidR="00CC4544" w:rsidRDefault="00CC4544" w:rsidP="00CC4544">
      <w:pPr>
        <w:jc w:val="center"/>
      </w:pPr>
      <w:r>
        <w:rPr>
          <w:noProof/>
        </w:rPr>
        <w:lastRenderedPageBreak/>
        <w:drawing>
          <wp:inline distT="0" distB="0" distL="0" distR="0" wp14:anchorId="0F192792" wp14:editId="7141FBC6">
            <wp:extent cx="5699888" cy="3206187"/>
            <wp:effectExtent l="0" t="0" r="0" b="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rm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4630" cy="3225729"/>
                    </a:xfrm>
                    <a:prstGeom prst="rect">
                      <a:avLst/>
                    </a:prstGeom>
                  </pic:spPr>
                </pic:pic>
              </a:graphicData>
            </a:graphic>
          </wp:inline>
        </w:drawing>
      </w:r>
    </w:p>
    <w:p w14:paraId="3748B853" w14:textId="2686D6E0" w:rsidR="00CC4544" w:rsidRPr="00CC4544" w:rsidRDefault="00CC4544" w:rsidP="00CC4544">
      <w:pPr>
        <w:jc w:val="center"/>
        <w:rPr>
          <w:i/>
          <w:iCs/>
          <w:sz w:val="18"/>
          <w:szCs w:val="18"/>
        </w:rPr>
      </w:pPr>
      <w:r w:rsidRPr="00CC4544">
        <w:rPr>
          <w:i/>
          <w:iCs/>
          <w:sz w:val="18"/>
          <w:szCs w:val="18"/>
        </w:rPr>
        <w:t>Normal Execution</w:t>
      </w:r>
    </w:p>
    <w:p w14:paraId="285FAEA1" w14:textId="45264633" w:rsidR="00641B88" w:rsidRDefault="00641B88" w:rsidP="00BD0F6F"/>
    <w:sectPr w:rsidR="00641B88">
      <w:footerReference w:type="default" r:id="rId2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68014A" w14:textId="77777777" w:rsidR="00581E95" w:rsidRDefault="00581E95" w:rsidP="00C6554A">
      <w:pPr>
        <w:spacing w:before="0" w:after="0" w:line="240" w:lineRule="auto"/>
      </w:pPr>
      <w:r>
        <w:separator/>
      </w:r>
    </w:p>
  </w:endnote>
  <w:endnote w:type="continuationSeparator" w:id="0">
    <w:p w14:paraId="4F52FC2D" w14:textId="77777777" w:rsidR="00581E95" w:rsidRDefault="00581E9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1946B" w14:textId="77777777" w:rsidR="006C7CC8" w:rsidRDefault="006C7CC8">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B34FC" w14:textId="77777777" w:rsidR="00581E95" w:rsidRDefault="00581E95" w:rsidP="00C6554A">
      <w:pPr>
        <w:spacing w:before="0" w:after="0" w:line="240" w:lineRule="auto"/>
      </w:pPr>
      <w:r>
        <w:separator/>
      </w:r>
    </w:p>
  </w:footnote>
  <w:footnote w:type="continuationSeparator" w:id="0">
    <w:p w14:paraId="1D71097C" w14:textId="77777777" w:rsidR="00581E95" w:rsidRDefault="00581E9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6A438CA"/>
    <w:multiLevelType w:val="hybridMultilevel"/>
    <w:tmpl w:val="97CCD5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B87"/>
    <w:rsid w:val="002554CD"/>
    <w:rsid w:val="00293B83"/>
    <w:rsid w:val="002B4294"/>
    <w:rsid w:val="00333D0D"/>
    <w:rsid w:val="004C049F"/>
    <w:rsid w:val="005000E2"/>
    <w:rsid w:val="005759C6"/>
    <w:rsid w:val="00581E95"/>
    <w:rsid w:val="00641B88"/>
    <w:rsid w:val="006A3CE7"/>
    <w:rsid w:val="006C7CC8"/>
    <w:rsid w:val="0077739A"/>
    <w:rsid w:val="009E3401"/>
    <w:rsid w:val="00A81C3C"/>
    <w:rsid w:val="00BD0F6F"/>
    <w:rsid w:val="00C22B87"/>
    <w:rsid w:val="00C6554A"/>
    <w:rsid w:val="00CC4544"/>
    <w:rsid w:val="00D90EAC"/>
    <w:rsid w:val="00ED7C44"/>
    <w:rsid w:val="00F04B56"/>
    <w:rsid w:val="00F85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D7250B"/>
  <w15:chartTrackingRefBased/>
  <w15:docId w15:val="{453F9B58-92FE-47D8-B28C-11B598711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BD0F6F"/>
    <w:rPr>
      <w:color w:val="605E5C"/>
      <w:shd w:val="clear" w:color="auto" w:fill="E1DFDD"/>
    </w:rPr>
  </w:style>
  <w:style w:type="paragraph" w:styleId="ListParagraph">
    <w:name w:val="List Paragraph"/>
    <w:basedOn w:val="Normal"/>
    <w:uiPriority w:val="34"/>
    <w:unhideWhenUsed/>
    <w:qFormat/>
    <w:rsid w:val="00BD0F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720272">
      <w:bodyDiv w:val="1"/>
      <w:marLeft w:val="0"/>
      <w:marRight w:val="0"/>
      <w:marTop w:val="0"/>
      <w:marBottom w:val="0"/>
      <w:divBdr>
        <w:top w:val="none" w:sz="0" w:space="0" w:color="auto"/>
        <w:left w:val="none" w:sz="0" w:space="0" w:color="auto"/>
        <w:bottom w:val="none" w:sz="0" w:space="0" w:color="auto"/>
        <w:right w:val="none" w:sz="0" w:space="0" w:color="auto"/>
      </w:divBdr>
      <w:divsChild>
        <w:div w:id="1124420448">
          <w:marLeft w:val="0"/>
          <w:marRight w:val="0"/>
          <w:marTop w:val="0"/>
          <w:marBottom w:val="0"/>
          <w:divBdr>
            <w:top w:val="none" w:sz="0" w:space="0" w:color="auto"/>
            <w:left w:val="none" w:sz="0" w:space="0" w:color="auto"/>
            <w:bottom w:val="none" w:sz="0" w:space="0" w:color="auto"/>
            <w:right w:val="none" w:sz="0" w:space="0" w:color="auto"/>
          </w:divBdr>
          <w:divsChild>
            <w:div w:id="98678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vailnaveed/proxy-server" TargetMode="External"/><Relationship Id="rId13" Type="http://schemas.openxmlformats.org/officeDocument/2006/relationships/image" Target="media/image6.png"/><Relationship Id="rId18" Type="http://schemas.openxmlformats.org/officeDocument/2006/relationships/customXml" Target="ink/ink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vail\AppData\Roaming\Microsoft\Templates\Student%20report%20with%20photo.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2-24T23:30:06.5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1979 227,'0'-1,"-1"0,0 1,1-1,-1 0,1 0,-1 1,0-1,1 0,-1 1,0-1,0 1,1-1,-1 1,0-1,0 1,0 0,0-1,0 1,0 0,-3-2,-30-12,0 2,0 1,-2 2,4 1,1-2,-1-1,-28-15,2-3,-41-16,76 37,0 1,0 0,-1 2,0 0,0 2,-4 0,-234 2,126 3,-422-2,522 2,-31 4,-24 3,89-9,0 0,0 0,-1 1,1-1,0 1,0-1,-1 1,1 0,0 0,0 0,0 0,0 0,0 1,0-1,0 1,1-1,-1 1,0-1,1 1,0 0,-1 0,1 0,0 0,-1 2,-3 6,2 0,-1 0,1 0,1 0,-1 3,-9 32,7-34,-1 0,0-1,-1 0,-7 8,7-9,0 1,0 0,1 1,-4 8,3-3,0 1,2 0,0 1,1 0,1-1,0 1,2 0,-1 18,3-25,1 0,-1 0,2 0,-1 0,2-1,0 3,1 0,-2 0,1 1,0 11,-3-19,-1 0,1 0,0 0,0-1,0 1,1 0,0 0,0-1,0 1,1-1,0 0,0 0,0 0,1 0,0-1,0 1,0-1,0 0,1 0,0 1,18 12,0 0,1-1,0-2,1-1,17 7,-20-12,1 0,-1-2,1-1,1-1,-1 0,21-1,117 12,-83-5,67-3,436-7,-564-2,0 0,0-1,-1-1,1 0,-1-1,14-7,-6 3,1 2,13-3,6 1,-9 4,0-2,-1-2,0-1,-1-1,9-6,-27 11,1 0,0 1,10-2,-9 3,0-2,0 1,2-3,7-4,-3 2,-1-2,13-8,13-7,-39 23,1-1,-1 0,-1 0,1-1,-1 0,0-1,0 0,-1 0,0 0,1-2,-4 2,0 0,0-1,0 1,-1-1,0 0,0 0,-1 0,0 0,-1 0,0-1,0 1,-1-1,0 1,0 0,-1-1,0 1,0 0,-1-1,-1 0,-1-2,-1 1,-1-1,0 1,-1 0,0 0,0 1,-1 0,-3-3,-22-28,30 36,-1 0,-1 1,1-1,0 1,-1 0,0 0,1 0,-1 1,0 0,-1 0,1 0,-2 0,-33-16,19 6,0 0,-3 0,16 8,0 1,0 0,-1 1,1 0,-1 0,1 1,-7 0,-14-3,19 1</inkml:trace>
</inkml:ink>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294</TotalTime>
  <Pages>7</Pages>
  <Words>504</Words>
  <Characters>2877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Rvail</dc:creator>
  <cp:keywords/>
  <dc:description/>
  <cp:lastModifiedBy>Rvail Naveed</cp:lastModifiedBy>
  <cp:revision>3</cp:revision>
  <dcterms:created xsi:type="dcterms:W3CDTF">2020-02-24T16:10:00Z</dcterms:created>
  <dcterms:modified xsi:type="dcterms:W3CDTF">2020-02-24T23:32:00Z</dcterms:modified>
</cp:coreProperties>
</file>